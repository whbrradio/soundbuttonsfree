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46798941"/>
        <w:placeholder>
          <w:docPart w:val="B45980CC2BCEB0468BBE31D05A2D5914"/>
        </w:placeholder>
        <w:temporary/>
        <w:showingPlcHdr/>
        <w15:appearance w15:val="hidden"/>
      </w:sdtPr>
      <w:sdtContent>
        <w:p w14:paraId="74E5E5E1" w14:textId="77777777" w:rsidR="00D86C59" w:rsidRDefault="00000000">
          <w:pPr>
            <w:pStyle w:val="Heading1"/>
          </w:pPr>
          <w:r>
            <w:t>Take Notes</w:t>
          </w:r>
        </w:p>
      </w:sdtContent>
    </w:sdt>
    <w:p w14:paraId="7C78A6FC" w14:textId="68AC5C84" w:rsidR="000719C7" w:rsidRDefault="000719C7" w:rsidP="000719C7">
      <w:pPr>
        <w:pStyle w:val="ListBullet"/>
      </w:pPr>
      <w:r>
        <w:t>January</w:t>
      </w:r>
      <w:r w:rsidR="00CF4178">
        <w:t xml:space="preserve"> 7 Video</w:t>
      </w:r>
    </w:p>
    <w:p w14:paraId="0673C7C8" w14:textId="5EFD1CEF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2 Recording</w:t>
      </w:r>
    </w:p>
    <w:p w14:paraId="0BBEE633" w14:textId="723B35F5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3-4 Editing</w:t>
      </w:r>
    </w:p>
    <w:p w14:paraId="4F9B3309" w14:textId="2303D81E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5 Upload</w:t>
      </w:r>
      <w:r w:rsidR="00CF4178">
        <w:t xml:space="preserve"> </w:t>
      </w:r>
      <w:r w:rsidR="002950F9">
        <w:tab/>
      </w:r>
      <w:r w:rsidR="002950F9">
        <w:tab/>
      </w:r>
      <w:r w:rsidR="002950F9">
        <w:tab/>
        <w:t>X</w:t>
      </w:r>
    </w:p>
    <w:p w14:paraId="4962A326" w14:textId="1744D1DE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6 Live stream Minecraft Survival</w:t>
      </w:r>
    </w:p>
    <w:p w14:paraId="4ED2FAD7" w14:textId="01E0E4C3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7 Recording</w:t>
      </w:r>
    </w:p>
    <w:p w14:paraId="4F14E2AE" w14:textId="2A788A1C" w:rsidR="000719C7" w:rsidRDefault="000719C7" w:rsidP="000719C7">
      <w:pPr>
        <w:pStyle w:val="ListBullet"/>
        <w:numPr>
          <w:ilvl w:val="0"/>
          <w:numId w:val="0"/>
        </w:numPr>
        <w:ind w:left="432"/>
      </w:pPr>
      <w:r>
        <w:t>8-9 Editing + Upload</w:t>
      </w:r>
      <w:r w:rsidR="00CF4178">
        <w:t xml:space="preserve"> </w:t>
      </w:r>
      <w:r w:rsidR="002950F9">
        <w:tab/>
        <w:t>X</w:t>
      </w:r>
    </w:p>
    <w:p w14:paraId="477D3AAE" w14:textId="75926F3C" w:rsidR="000719C7" w:rsidRDefault="00CF4178" w:rsidP="000719C7">
      <w:pPr>
        <w:pStyle w:val="ListBullet"/>
        <w:numPr>
          <w:ilvl w:val="0"/>
          <w:numId w:val="0"/>
        </w:numPr>
        <w:ind w:left="432"/>
      </w:pPr>
      <w:r>
        <w:t xml:space="preserve">10 </w:t>
      </w:r>
      <w:r w:rsidR="000719C7">
        <w:t>Recording</w:t>
      </w:r>
    </w:p>
    <w:p w14:paraId="2B149D03" w14:textId="2C9DC292" w:rsidR="000719C7" w:rsidRDefault="00CF4178" w:rsidP="000719C7">
      <w:pPr>
        <w:pStyle w:val="ListBullet"/>
        <w:numPr>
          <w:ilvl w:val="0"/>
          <w:numId w:val="0"/>
        </w:numPr>
        <w:ind w:left="432"/>
      </w:pPr>
      <w:r>
        <w:t>11-12 Editing</w:t>
      </w:r>
    </w:p>
    <w:p w14:paraId="5B4BDB3F" w14:textId="2CD77A8F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13 live Stream Minecraft</w:t>
      </w:r>
    </w:p>
    <w:p w14:paraId="5C2A9A69" w14:textId="58F659FD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14 Recording</w:t>
      </w:r>
    </w:p>
    <w:p w14:paraId="2961E4BF" w14:textId="23F296A9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15-16 Editing</w:t>
      </w:r>
    </w:p>
    <w:p w14:paraId="3DB61C9A" w14:textId="410C231D" w:rsidR="000719C7" w:rsidRDefault="00CF4178" w:rsidP="000719C7">
      <w:pPr>
        <w:pStyle w:val="ListBullet"/>
        <w:numPr>
          <w:ilvl w:val="0"/>
          <w:numId w:val="0"/>
        </w:numPr>
        <w:ind w:left="432"/>
      </w:pPr>
      <w:r>
        <w:t xml:space="preserve">17 Upload Recording </w:t>
      </w:r>
      <w:r w:rsidR="002950F9">
        <w:tab/>
        <w:t>X</w:t>
      </w:r>
    </w:p>
    <w:p w14:paraId="61146392" w14:textId="78E40148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18-19 Editing</w:t>
      </w:r>
    </w:p>
    <w:p w14:paraId="76AE267F" w14:textId="3BB62880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20 Live Streaming</w:t>
      </w:r>
    </w:p>
    <w:p w14:paraId="68BFD636" w14:textId="260FF581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21 Recording</w:t>
      </w:r>
    </w:p>
    <w:p w14:paraId="3009B59A" w14:textId="087CB00A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22-23 Editing</w:t>
      </w:r>
    </w:p>
    <w:p w14:paraId="400CE26F" w14:textId="4CE7238D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24 Upload</w:t>
      </w:r>
      <w:r w:rsidR="002950F9">
        <w:tab/>
      </w:r>
      <w:r w:rsidR="002950F9">
        <w:tab/>
      </w:r>
      <w:r w:rsidR="002950F9">
        <w:tab/>
        <w:t>X</w:t>
      </w:r>
    </w:p>
    <w:p w14:paraId="6972BC76" w14:textId="764A776F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25 Recording</w:t>
      </w:r>
    </w:p>
    <w:p w14:paraId="7C074F73" w14:textId="377F9286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26 Editing</w:t>
      </w:r>
    </w:p>
    <w:p w14:paraId="0ACEC770" w14:textId="7A69B0B0" w:rsidR="00CF4178" w:rsidRDefault="00CF4178" w:rsidP="000719C7">
      <w:pPr>
        <w:pStyle w:val="ListBullet"/>
        <w:numPr>
          <w:ilvl w:val="0"/>
          <w:numId w:val="0"/>
        </w:numPr>
        <w:ind w:left="432"/>
        <w:rPr>
          <w:b/>
          <w:bCs/>
        </w:rPr>
      </w:pPr>
      <w:r>
        <w:t>2</w:t>
      </w:r>
      <w:r>
        <w:rPr>
          <w:b/>
          <w:bCs/>
        </w:rPr>
        <w:t xml:space="preserve">7 Live </w:t>
      </w:r>
      <w:proofErr w:type="spellStart"/>
      <w:r>
        <w:rPr>
          <w:b/>
          <w:bCs/>
        </w:rPr>
        <w:t>Live</w:t>
      </w:r>
      <w:proofErr w:type="spellEnd"/>
      <w:r>
        <w:rPr>
          <w:b/>
          <w:bCs/>
        </w:rPr>
        <w:t xml:space="preserve"> Stream</w:t>
      </w:r>
    </w:p>
    <w:p w14:paraId="43353624" w14:textId="1D146984" w:rsidR="00CF4178" w:rsidRDefault="00CF4178" w:rsidP="000719C7">
      <w:pPr>
        <w:pStyle w:val="ListBullet"/>
        <w:numPr>
          <w:ilvl w:val="0"/>
          <w:numId w:val="0"/>
        </w:numPr>
        <w:ind w:left="432"/>
      </w:pPr>
      <w:r>
        <w:t>28 Recording</w:t>
      </w:r>
    </w:p>
    <w:p w14:paraId="0CB0CBDC" w14:textId="00532715" w:rsidR="00CF4178" w:rsidRDefault="00CF4178" w:rsidP="00CF4178">
      <w:pPr>
        <w:pStyle w:val="ListBullet"/>
        <w:numPr>
          <w:ilvl w:val="0"/>
          <w:numId w:val="0"/>
        </w:numPr>
        <w:ind w:left="432"/>
      </w:pPr>
      <w:r>
        <w:lastRenderedPageBreak/>
        <w:t>29- 30 Editing</w:t>
      </w:r>
    </w:p>
    <w:p w14:paraId="0A7056B7" w14:textId="4B7BA688" w:rsidR="00CF4178" w:rsidRPr="00CF4178" w:rsidRDefault="00CF4178" w:rsidP="00CF4178">
      <w:pPr>
        <w:pStyle w:val="ListBullet"/>
        <w:numPr>
          <w:ilvl w:val="0"/>
          <w:numId w:val="0"/>
        </w:numPr>
        <w:ind w:left="432"/>
      </w:pPr>
      <w:r>
        <w:t>31 Upload</w:t>
      </w:r>
      <w:r w:rsidR="002950F9">
        <w:tab/>
      </w:r>
      <w:r w:rsidR="002950F9">
        <w:tab/>
      </w:r>
      <w:r w:rsidR="002950F9">
        <w:tab/>
        <w:t>X</w:t>
      </w:r>
    </w:p>
    <w:p w14:paraId="10E9EEA2" w14:textId="77777777" w:rsidR="00CF4178" w:rsidRDefault="00CF4178" w:rsidP="000719C7">
      <w:pPr>
        <w:pStyle w:val="ListBullet"/>
        <w:numPr>
          <w:ilvl w:val="0"/>
          <w:numId w:val="0"/>
        </w:numPr>
        <w:ind w:left="432"/>
      </w:pPr>
    </w:p>
    <w:p w14:paraId="0575DC21" w14:textId="77777777" w:rsidR="00CF4178" w:rsidRDefault="00CF4178" w:rsidP="000719C7">
      <w:pPr>
        <w:pStyle w:val="ListBullet"/>
        <w:numPr>
          <w:ilvl w:val="0"/>
          <w:numId w:val="0"/>
        </w:numPr>
        <w:ind w:left="432"/>
      </w:pPr>
    </w:p>
    <w:p w14:paraId="7E23E91C" w14:textId="77777777" w:rsidR="00CF4178" w:rsidRDefault="00CF4178" w:rsidP="000719C7">
      <w:pPr>
        <w:pStyle w:val="ListBullet"/>
        <w:numPr>
          <w:ilvl w:val="0"/>
          <w:numId w:val="0"/>
        </w:numPr>
        <w:ind w:left="432"/>
      </w:pPr>
    </w:p>
    <w:p w14:paraId="40338E00" w14:textId="197C8057" w:rsidR="000719C7" w:rsidRDefault="000719C7" w:rsidP="000719C7">
      <w:pPr>
        <w:pStyle w:val="ListBullet"/>
      </w:pPr>
      <w:r>
        <w:t>February</w:t>
      </w:r>
    </w:p>
    <w:p w14:paraId="33507973" w14:textId="30E2D77C" w:rsidR="000719C7" w:rsidRDefault="000719C7" w:rsidP="000719C7">
      <w:pPr>
        <w:pStyle w:val="ListBullet"/>
      </w:pPr>
      <w:r>
        <w:t>March</w:t>
      </w:r>
    </w:p>
    <w:p w14:paraId="611779EA" w14:textId="71992A85" w:rsidR="000719C7" w:rsidRDefault="000719C7" w:rsidP="000719C7">
      <w:pPr>
        <w:pStyle w:val="ListBullet"/>
      </w:pPr>
      <w:r>
        <w:t>April</w:t>
      </w:r>
    </w:p>
    <w:p w14:paraId="74A3B094" w14:textId="2BC120C0" w:rsidR="000719C7" w:rsidRDefault="000719C7" w:rsidP="000719C7">
      <w:pPr>
        <w:pStyle w:val="ListBullet"/>
      </w:pPr>
      <w:r>
        <w:t>Mei</w:t>
      </w:r>
    </w:p>
    <w:p w14:paraId="732777AB" w14:textId="78672263" w:rsidR="000719C7" w:rsidRDefault="000719C7" w:rsidP="000719C7">
      <w:pPr>
        <w:pStyle w:val="ListBullet"/>
      </w:pPr>
      <w:proofErr w:type="spellStart"/>
      <w:r>
        <w:t>Juni</w:t>
      </w:r>
      <w:proofErr w:type="spellEnd"/>
    </w:p>
    <w:p w14:paraId="1D05819D" w14:textId="05514CA4" w:rsidR="000719C7" w:rsidRDefault="000719C7" w:rsidP="000719C7">
      <w:pPr>
        <w:pStyle w:val="ListBullet"/>
      </w:pPr>
      <w:r>
        <w:t>July</w:t>
      </w:r>
    </w:p>
    <w:p w14:paraId="6F2FA19E" w14:textId="7708551E" w:rsidR="000719C7" w:rsidRDefault="000719C7" w:rsidP="000719C7">
      <w:pPr>
        <w:pStyle w:val="ListBullet"/>
      </w:pPr>
      <w:r>
        <w:t>Augustus</w:t>
      </w:r>
    </w:p>
    <w:p w14:paraId="4764F942" w14:textId="0A0CB95F" w:rsidR="000719C7" w:rsidRDefault="000719C7" w:rsidP="000719C7">
      <w:pPr>
        <w:pStyle w:val="ListBullet"/>
      </w:pPr>
      <w:r>
        <w:t>September</w:t>
      </w:r>
    </w:p>
    <w:p w14:paraId="43276E29" w14:textId="69C0C934" w:rsidR="000719C7" w:rsidRDefault="000719C7" w:rsidP="000719C7">
      <w:pPr>
        <w:pStyle w:val="ListBullet"/>
      </w:pPr>
      <w:r>
        <w:t>October</w:t>
      </w:r>
    </w:p>
    <w:p w14:paraId="4F43668A" w14:textId="37A6ADD3" w:rsidR="000719C7" w:rsidRDefault="000719C7" w:rsidP="000719C7">
      <w:pPr>
        <w:pStyle w:val="ListBullet"/>
      </w:pPr>
      <w:r>
        <w:t>November</w:t>
      </w:r>
    </w:p>
    <w:p w14:paraId="7B554DF3" w14:textId="67001727" w:rsidR="000719C7" w:rsidRDefault="000719C7" w:rsidP="000719C7">
      <w:pPr>
        <w:pStyle w:val="ListBullet"/>
      </w:pPr>
      <w:r>
        <w:t>December</w:t>
      </w:r>
    </w:p>
    <w:p w14:paraId="7EF40420" w14:textId="78E17587" w:rsidR="00D86C59" w:rsidRDefault="00D86C59">
      <w:pPr>
        <w:pStyle w:val="Heading2"/>
      </w:pPr>
    </w:p>
    <w:p w14:paraId="7EC9626D" w14:textId="77777777" w:rsidR="002950F9" w:rsidRDefault="002950F9" w:rsidP="002950F9"/>
    <w:p w14:paraId="252BD131" w14:textId="77777777" w:rsidR="002950F9" w:rsidRDefault="002950F9" w:rsidP="002950F9"/>
    <w:p w14:paraId="6661832C" w14:textId="77777777" w:rsidR="002950F9" w:rsidRDefault="002950F9" w:rsidP="002950F9"/>
    <w:p w14:paraId="763CFF4A" w14:textId="77777777" w:rsidR="002950F9" w:rsidRDefault="002950F9" w:rsidP="002950F9"/>
    <w:p w14:paraId="232B694B" w14:textId="77777777" w:rsidR="002950F9" w:rsidRDefault="002950F9" w:rsidP="002950F9"/>
    <w:p w14:paraId="040929DF" w14:textId="77777777" w:rsidR="002950F9" w:rsidRDefault="002950F9" w:rsidP="002950F9"/>
    <w:p w14:paraId="5746958A" w14:textId="77777777" w:rsidR="002950F9" w:rsidRDefault="002950F9" w:rsidP="002950F9"/>
    <w:p w14:paraId="40AA898A" w14:textId="77777777" w:rsidR="002950F9" w:rsidRDefault="002950F9" w:rsidP="002950F9"/>
    <w:p w14:paraId="4C1E1BF2" w14:textId="6BB01974" w:rsidR="002950F9" w:rsidRDefault="002950F9" w:rsidP="002950F9"/>
    <w:p w14:paraId="296BF623" w14:textId="0F48A679" w:rsidR="002950F9" w:rsidRDefault="002950F9" w:rsidP="002950F9">
      <w:proofErr w:type="spellStart"/>
      <w:r>
        <w:t>Unsur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Film</w:t>
      </w:r>
    </w:p>
    <w:p w14:paraId="08F3E38E" w14:textId="7D592541" w:rsidR="002950F9" w:rsidRDefault="002950F9" w:rsidP="002950F9">
      <w:pPr>
        <w:pStyle w:val="ListParagraph"/>
        <w:numPr>
          <w:ilvl w:val="0"/>
          <w:numId w:val="6"/>
        </w:numPr>
      </w:pPr>
      <w:proofErr w:type="spellStart"/>
      <w:r>
        <w:t>Penokohan</w:t>
      </w:r>
      <w:proofErr w:type="spellEnd"/>
      <w:r>
        <w:t xml:space="preserve">/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Diperankan</w:t>
      </w:r>
      <w:proofErr w:type="spellEnd"/>
      <w:r>
        <w:t xml:space="preserve"> Si </w:t>
      </w:r>
      <w:proofErr w:type="spellStart"/>
      <w:r>
        <w:t>tokoh</w:t>
      </w:r>
      <w:proofErr w:type="spellEnd"/>
    </w:p>
    <w:p w14:paraId="27E02447" w14:textId="260D68F8" w:rsidR="002950F9" w:rsidRDefault="002950F9" w:rsidP="002950F9">
      <w:pPr>
        <w:pStyle w:val="ListParagraph"/>
        <w:numPr>
          <w:ilvl w:val="1"/>
          <w:numId w:val="6"/>
        </w:numPr>
      </w:pPr>
      <w:proofErr w:type="spellStart"/>
      <w:r>
        <w:t>Contoh</w:t>
      </w:r>
      <w:proofErr w:type="spellEnd"/>
      <w:r>
        <w:t>:</w:t>
      </w:r>
    </w:p>
    <w:p w14:paraId="43A9E933" w14:textId="4722F08C" w:rsidR="002950F9" w:rsidRDefault="002950F9" w:rsidP="002950F9">
      <w:pPr>
        <w:pStyle w:val="ListParagraph"/>
        <w:numPr>
          <w:ilvl w:val="2"/>
          <w:numId w:val="6"/>
        </w:numPr>
      </w:pPr>
      <w:r>
        <w:t xml:space="preserve">Film </w:t>
      </w:r>
      <w:proofErr w:type="spellStart"/>
      <w:r>
        <w:t>Manah</w:t>
      </w:r>
      <w:proofErr w:type="spellEnd"/>
      <w:r>
        <w:t xml:space="preserve"> yang </w:t>
      </w:r>
      <w:proofErr w:type="spellStart"/>
      <w:r>
        <w:t>kemaren</w:t>
      </w:r>
      <w:proofErr w:type="spellEnd"/>
      <w:r>
        <w:t>,</w:t>
      </w:r>
    </w:p>
    <w:p w14:paraId="3D851609" w14:textId="0C972791" w:rsidR="002950F9" w:rsidRDefault="002950F9" w:rsidP="002950F9">
      <w:pPr>
        <w:pStyle w:val="ListParagraph"/>
        <w:ind w:left="2520"/>
      </w:pPr>
      <w:proofErr w:type="spellStart"/>
      <w:r>
        <w:t>Itu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amat</w:t>
      </w:r>
      <w:proofErr w:type="spellEnd"/>
      <w:r>
        <w:t xml:space="preserve"> sangat wtf, </w:t>
      </w:r>
      <w:proofErr w:type="spellStart"/>
      <w:r>
        <w:t>mausebagus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tekniknya</w:t>
      </w:r>
      <w:proofErr w:type="spellEnd"/>
      <w:r>
        <w:t xml:space="preserve">, </w:t>
      </w:r>
      <w:proofErr w:type="spellStart"/>
      <w:r>
        <w:t>kameranya</w:t>
      </w:r>
      <w:proofErr w:type="spellEnd"/>
      <w:r>
        <w:t xml:space="preserve">, </w:t>
      </w:r>
      <w:proofErr w:type="spellStart"/>
      <w:r>
        <w:t>editingnya</w:t>
      </w:r>
      <w:proofErr w:type="spellEnd"/>
      <w:r>
        <w:t>,</w:t>
      </w:r>
    </w:p>
    <w:p w14:paraId="458CD397" w14:textId="77777777" w:rsidR="002950F9" w:rsidRDefault="002950F9" w:rsidP="002950F9">
      <w:pPr>
        <w:pStyle w:val="ListParagraph"/>
        <w:ind w:left="2520"/>
      </w:pPr>
      <w:proofErr w:type="spellStart"/>
      <w:r>
        <w:t>Lightingnya</w:t>
      </w:r>
      <w:proofErr w:type="spellEnd"/>
      <w:r>
        <w:t xml:space="preserve">, </w:t>
      </w:r>
      <w:proofErr w:type="spellStart"/>
      <w:r>
        <w:t>Soundnya.Apabila</w:t>
      </w:r>
      <w:proofErr w:type="spellEnd"/>
      <w:r>
        <w:t xml:space="preserve"> </w:t>
      </w:r>
      <w:proofErr w:type="spellStart"/>
      <w:r>
        <w:t>Penokohan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kelihatan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engga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keliatan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/alias </w:t>
      </w:r>
      <w:proofErr w:type="spellStart"/>
      <w:r>
        <w:t>jelek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/ flat/ </w:t>
      </w:r>
      <w:proofErr w:type="spellStart"/>
      <w:r>
        <w:t>mati</w:t>
      </w:r>
      <w:proofErr w:type="spellEnd"/>
      <w:r>
        <w:t>.</w:t>
      </w:r>
    </w:p>
    <w:p w14:paraId="3D0C297D" w14:textId="77777777" w:rsidR="002950F9" w:rsidRDefault="002950F9" w:rsidP="002950F9">
      <w:pPr>
        <w:pStyle w:val="ListParagraph"/>
        <w:ind w:left="2520"/>
      </w:pPr>
    </w:p>
    <w:p w14:paraId="29B41890" w14:textId="34D82BA5" w:rsidR="002950F9" w:rsidRDefault="002950F9" w:rsidP="002950F9">
      <w:pPr>
        <w:pStyle w:val="ListParagraph"/>
        <w:ind w:left="2520"/>
      </w:pPr>
      <w:r>
        <w:t>“</w:t>
      </w:r>
      <w:proofErr w:type="spellStart"/>
      <w:r>
        <w:t>Dikarenakan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film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pemeran</w:t>
      </w:r>
      <w:proofErr w:type="spellEnd"/>
      <w:r>
        <w:t>/</w:t>
      </w:r>
      <w:proofErr w:type="spellStart"/>
      <w:r>
        <w:t>penokohannya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” </w:t>
      </w:r>
    </w:p>
    <w:p w14:paraId="1087DBA6" w14:textId="15BDEDF8" w:rsidR="002950F9" w:rsidRDefault="002950F9" w:rsidP="002950F9">
      <w:pPr>
        <w:pStyle w:val="ListParagraph"/>
        <w:numPr>
          <w:ilvl w:val="0"/>
          <w:numId w:val="6"/>
        </w:numPr>
      </w:pPr>
      <w:r>
        <w:t>Sound</w:t>
      </w:r>
    </w:p>
    <w:p w14:paraId="01C6DDF6" w14:textId="1778B052" w:rsidR="002950F9" w:rsidRDefault="002950F9" w:rsidP="002950F9">
      <w:pPr>
        <w:pStyle w:val="ListParagraph"/>
        <w:numPr>
          <w:ilvl w:val="1"/>
          <w:numId w:val="6"/>
        </w:numPr>
      </w:pPr>
      <w:r>
        <w:t xml:space="preserve">Sound </w:t>
      </w:r>
      <w:proofErr w:type="spellStart"/>
      <w:r>
        <w:t>harus</w:t>
      </w:r>
      <w:proofErr w:type="spellEnd"/>
      <w:r>
        <w:t xml:space="preserve"> di pasang di beberapa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penonton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sendiriterbawa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.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, </w:t>
      </w:r>
      <w:proofErr w:type="spellStart"/>
      <w:r>
        <w:t>tegang</w:t>
      </w:r>
      <w:proofErr w:type="spellEnd"/>
      <w:r>
        <w:t xml:space="preserve">, dramatis, </w:t>
      </w:r>
      <w:proofErr w:type="spellStart"/>
      <w:r>
        <w:t>dansgainya</w:t>
      </w:r>
      <w:proofErr w:type="spellEnd"/>
      <w:r>
        <w:t>.</w:t>
      </w:r>
    </w:p>
    <w:p w14:paraId="49FAACC1" w14:textId="77777777" w:rsidR="00FB3E08" w:rsidRDefault="00FB3E08" w:rsidP="00FB3E08"/>
    <w:p w14:paraId="2C4AC0F9" w14:textId="77777777" w:rsidR="00FB3E08" w:rsidRDefault="00FB3E08" w:rsidP="00FB3E08"/>
    <w:p w14:paraId="22943317" w14:textId="3E8C10BF" w:rsidR="00FB3E08" w:rsidRDefault="00FB3E08" w:rsidP="00FB3E08">
      <w:proofErr w:type="spellStart"/>
      <w:r>
        <w:t>Riset</w:t>
      </w:r>
      <w:proofErr w:type="spellEnd"/>
      <w:r>
        <w:t xml:space="preserve"> Pasar </w:t>
      </w:r>
      <w:proofErr w:type="spellStart"/>
      <w:r>
        <w:t>Youtube</w:t>
      </w:r>
      <w:proofErr w:type="spellEnd"/>
    </w:p>
    <w:p w14:paraId="164F3773" w14:textId="77777777" w:rsidR="00FB3E08" w:rsidRPr="002950F9" w:rsidRDefault="00FB3E08" w:rsidP="00FB3E08"/>
    <w:sectPr w:rsidR="00FB3E08" w:rsidRPr="002950F9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48591" w14:textId="77777777" w:rsidR="00240E08" w:rsidRDefault="00240E08">
      <w:r>
        <w:separator/>
      </w:r>
    </w:p>
    <w:p w14:paraId="4FB4EF2E" w14:textId="77777777" w:rsidR="00240E08" w:rsidRDefault="00240E08"/>
  </w:endnote>
  <w:endnote w:type="continuationSeparator" w:id="0">
    <w:p w14:paraId="5B469169" w14:textId="77777777" w:rsidR="00240E08" w:rsidRDefault="00240E08">
      <w:r>
        <w:continuationSeparator/>
      </w:r>
    </w:p>
    <w:p w14:paraId="3D45417C" w14:textId="77777777" w:rsidR="00240E08" w:rsidRDefault="00240E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eiryo">
    <w:altName w:val="メイリオ"/>
    <w:panose1 w:val="020B0604030504040204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967AA5" w14:textId="77777777" w:rsidR="00D86C59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378EA" w14:textId="77777777" w:rsidR="00240E08" w:rsidRDefault="00240E08">
      <w:r>
        <w:separator/>
      </w:r>
    </w:p>
    <w:p w14:paraId="7282ADC7" w14:textId="77777777" w:rsidR="00240E08" w:rsidRDefault="00240E08"/>
  </w:footnote>
  <w:footnote w:type="continuationSeparator" w:id="0">
    <w:p w14:paraId="496981AD" w14:textId="77777777" w:rsidR="00240E08" w:rsidRDefault="00240E08">
      <w:r>
        <w:continuationSeparator/>
      </w:r>
    </w:p>
    <w:p w14:paraId="6FA0B5E4" w14:textId="77777777" w:rsidR="00240E08" w:rsidRDefault="00240E0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717FE"/>
    <w:multiLevelType w:val="hybridMultilevel"/>
    <w:tmpl w:val="83142F88"/>
    <w:lvl w:ilvl="0" w:tplc="81FE7A48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8438B7"/>
    <w:multiLevelType w:val="hybridMultilevel"/>
    <w:tmpl w:val="4EF21D28"/>
    <w:lvl w:ilvl="0" w:tplc="AD1EF87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021157">
    <w:abstractNumId w:val="1"/>
  </w:num>
  <w:num w:numId="2" w16cid:durableId="934631799">
    <w:abstractNumId w:val="0"/>
  </w:num>
  <w:num w:numId="3" w16cid:durableId="778334924">
    <w:abstractNumId w:val="2"/>
  </w:num>
  <w:num w:numId="4" w16cid:durableId="1440173954">
    <w:abstractNumId w:val="5"/>
  </w:num>
  <w:num w:numId="5" w16cid:durableId="591865196">
    <w:abstractNumId w:val="4"/>
  </w:num>
  <w:num w:numId="6" w16cid:durableId="1585602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C7"/>
    <w:rsid w:val="000719C7"/>
    <w:rsid w:val="000D28E1"/>
    <w:rsid w:val="00240E08"/>
    <w:rsid w:val="002950F9"/>
    <w:rsid w:val="009124D1"/>
    <w:rsid w:val="00CF4178"/>
    <w:rsid w:val="00D86C59"/>
    <w:rsid w:val="00F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714F2"/>
  <w15:chartTrackingRefBased/>
  <w15:docId w15:val="{CAC22063-83D2-6F4D-BAF7-65E50A9E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295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aann/Library/Containers/com.microsoft.Word/Data/Library/Application%20Support/Microsoft/Office/16.0/DTS/en-SG%7b306FB9A6-7F43-5C46-9E3D-47C4F99171AC%7d/%7bA156C6F7-253D-3A4C-A6BE-2AC6AFAF78F4%7dtf1000208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5980CC2BCEB0468BBE31D05A2D5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3CB9A-AC9B-F84F-8A1C-F8F64F55664C}"/>
      </w:docPartPr>
      <w:docPartBody>
        <w:p w:rsidR="00000000" w:rsidRDefault="00000000">
          <w:pPr>
            <w:pStyle w:val="B45980CC2BCEB0468BBE31D05A2D5914"/>
          </w:pPr>
          <w:r>
            <w:t>Take 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eiryo">
    <w:altName w:val="メイリオ"/>
    <w:panose1 w:val="020B0604030504040204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default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3445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F6"/>
    <w:rsid w:val="00C1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5980CC2BCEB0468BBE31D05A2D5914">
    <w:name w:val="B45980CC2BCEB0468BBE31D05A2D5914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259" w:lineRule="auto"/>
    </w:pPr>
    <w:rPr>
      <w:rFonts w:eastAsiaTheme="minorHAnsi"/>
      <w:color w:val="595959" w:themeColor="text1" w:themeTint="A6"/>
      <w:kern w:val="0"/>
      <w:sz w:val="30"/>
      <w:szCs w:val="30"/>
      <w:lang w:val="en-US"/>
      <w14:ligatures w14:val="none"/>
    </w:rPr>
  </w:style>
  <w:style w:type="paragraph" w:customStyle="1" w:styleId="84F7F96137DD674395C5BAFC6084DF48">
    <w:name w:val="84F7F96137DD674395C5BAFC6084DF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30</TotalTime>
  <Pages>3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Ann</dc:creator>
  <cp:keywords/>
  <dc:description/>
  <cp:lastModifiedBy>Mia Ann</cp:lastModifiedBy>
  <cp:revision>3</cp:revision>
  <dcterms:created xsi:type="dcterms:W3CDTF">2024-01-01T00:45:00Z</dcterms:created>
  <dcterms:modified xsi:type="dcterms:W3CDTF">2024-01-01T02:14:00Z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